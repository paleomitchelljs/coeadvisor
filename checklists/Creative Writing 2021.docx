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90C" w:rsidRPr="00246C7A" w:rsidRDefault="00246C7A" w:rsidP="00500E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center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bookmarkStart w:id="0" w:name="_GoBack"/>
      <w:bookmarkEnd w:id="0"/>
      <w:r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>Creative Writing Major Advising Checklist (20</w:t>
      </w:r>
      <w:r w:rsidR="00500E28"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>21</w:t>
      </w:r>
      <w:r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>)</w:t>
      </w:r>
    </w:p>
    <w:p w:rsidR="00500E28" w:rsidRPr="00246C7A" w:rsidRDefault="00500E28" w:rsidP="00500E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center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</w:p>
    <w:p w:rsidR="007E090C" w:rsidRPr="00246C7A" w:rsidRDefault="00246C7A" w:rsidP="00945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>___</w:t>
      </w:r>
      <w:r w:rsidRPr="00246C7A">
        <w:rPr>
          <w:rFonts w:ascii="Times New Roman" w:eastAsia="Times" w:hAnsi="Times New Roman" w:cs="Times New Roman"/>
          <w:b/>
          <w:sz w:val="24"/>
          <w:szCs w:val="24"/>
        </w:rPr>
        <w:t>_</w:t>
      </w:r>
      <w:r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1. </w:t>
      </w:r>
      <w:r w:rsidR="00500E28"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>CRW</w:t>
      </w:r>
      <w:r w:rsidR="009454BD"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>-</w:t>
      </w:r>
      <w:r w:rsidR="00500E28"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>125 Introduction to Creative Writing</w:t>
      </w:r>
    </w:p>
    <w:p w:rsidR="007E090C" w:rsidRPr="00246C7A" w:rsidRDefault="00246C7A" w:rsidP="00500E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>___</w:t>
      </w:r>
      <w:r w:rsidRPr="00246C7A">
        <w:rPr>
          <w:rFonts w:ascii="Times New Roman" w:eastAsia="Times" w:hAnsi="Times New Roman" w:cs="Times New Roman"/>
          <w:b/>
          <w:sz w:val="24"/>
          <w:szCs w:val="24"/>
        </w:rPr>
        <w:t>_</w:t>
      </w:r>
      <w:r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2. </w:t>
      </w:r>
      <w:r w:rsidR="009454BD"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>ENG-</w:t>
      </w:r>
      <w:r w:rsidR="00500E28"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>101 Introduction to Literary Studies: The Art of Reading &amp; Writing</w:t>
      </w:r>
    </w:p>
    <w:p w:rsidR="007E090C" w:rsidRPr="00246C7A" w:rsidRDefault="00246C7A">
      <w:pPr>
        <w:widowControl w:val="0"/>
        <w:spacing w:after="100"/>
        <w:rPr>
          <w:rFonts w:ascii="Times New Roman" w:eastAsia="Times" w:hAnsi="Times New Roman" w:cs="Times New Roman"/>
          <w:b/>
          <w:sz w:val="24"/>
          <w:szCs w:val="24"/>
        </w:rPr>
      </w:pPr>
      <w:r w:rsidRPr="00246C7A">
        <w:rPr>
          <w:rFonts w:ascii="Times New Roman" w:eastAsia="Times" w:hAnsi="Times New Roman" w:cs="Times New Roman"/>
          <w:b/>
          <w:sz w:val="24"/>
          <w:szCs w:val="24"/>
        </w:rPr>
        <w:t>____3. Two of the following:</w:t>
      </w:r>
    </w:p>
    <w:p w:rsidR="007E090C" w:rsidRPr="00246C7A" w:rsidRDefault="00246C7A" w:rsidP="00500E28">
      <w:pPr>
        <w:widowControl w:val="0"/>
        <w:spacing w:after="100"/>
        <w:ind w:firstLine="720"/>
        <w:rPr>
          <w:rFonts w:ascii="Times New Roman" w:eastAsia="Times" w:hAnsi="Times New Roman" w:cs="Times New Roman"/>
          <w:sz w:val="24"/>
          <w:szCs w:val="24"/>
        </w:rPr>
      </w:pPr>
      <w:r w:rsidRPr="00246C7A">
        <w:rPr>
          <w:rFonts w:ascii="Times New Roman" w:eastAsia="Times" w:hAnsi="Times New Roman" w:cs="Times New Roman"/>
          <w:sz w:val="24"/>
          <w:szCs w:val="24"/>
        </w:rPr>
        <w:t xml:space="preserve">_____ CRW/THE-255 </w:t>
      </w:r>
      <w:r w:rsidR="00500E28" w:rsidRPr="00246C7A">
        <w:rPr>
          <w:rFonts w:ascii="Times New Roman" w:eastAsia="Times" w:hAnsi="Times New Roman" w:cs="Times New Roman"/>
          <w:sz w:val="24"/>
          <w:szCs w:val="24"/>
        </w:rPr>
        <w:t>Playwriting Workshop 1</w:t>
      </w:r>
    </w:p>
    <w:p w:rsidR="007E090C" w:rsidRPr="00246C7A" w:rsidRDefault="00246C7A">
      <w:pPr>
        <w:widowControl w:val="0"/>
        <w:spacing w:after="100"/>
        <w:ind w:firstLine="720"/>
        <w:rPr>
          <w:rFonts w:ascii="Times New Roman" w:eastAsia="Times" w:hAnsi="Times New Roman" w:cs="Times New Roman"/>
          <w:sz w:val="24"/>
          <w:szCs w:val="24"/>
        </w:rPr>
      </w:pPr>
      <w:r w:rsidRPr="00246C7A">
        <w:rPr>
          <w:rFonts w:ascii="Times New Roman" w:eastAsia="Times" w:hAnsi="Times New Roman" w:cs="Times New Roman"/>
          <w:sz w:val="24"/>
          <w:szCs w:val="24"/>
        </w:rPr>
        <w:t xml:space="preserve">_____ CRW-280 Poetry Workshop 1 </w:t>
      </w:r>
    </w:p>
    <w:p w:rsidR="007E090C" w:rsidRPr="00246C7A" w:rsidRDefault="00246C7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 New Roman" w:eastAsia="Times" w:hAnsi="Times New Roman" w:cs="Times New Roman"/>
          <w:sz w:val="24"/>
          <w:szCs w:val="24"/>
        </w:rPr>
      </w:pPr>
      <w:r w:rsidRPr="00246C7A">
        <w:rPr>
          <w:rFonts w:ascii="Times New Roman" w:eastAsia="Times" w:hAnsi="Times New Roman" w:cs="Times New Roman"/>
          <w:sz w:val="24"/>
          <w:szCs w:val="24"/>
        </w:rPr>
        <w:t>_____ CRW-290 Fiction Workshop 1</w:t>
      </w:r>
    </w:p>
    <w:p w:rsidR="007E090C" w:rsidRPr="00246C7A" w:rsidRDefault="00246C7A">
      <w:pPr>
        <w:widowControl w:val="0"/>
        <w:spacing w:after="100"/>
        <w:rPr>
          <w:rFonts w:ascii="Times New Roman" w:eastAsia="Times" w:hAnsi="Times New Roman" w:cs="Times New Roman"/>
          <w:b/>
          <w:sz w:val="24"/>
          <w:szCs w:val="24"/>
        </w:rPr>
      </w:pPr>
      <w:r w:rsidRPr="00246C7A">
        <w:rPr>
          <w:rFonts w:ascii="Times New Roman" w:eastAsia="Times" w:hAnsi="Times New Roman" w:cs="Times New Roman"/>
          <w:b/>
          <w:sz w:val="24"/>
          <w:szCs w:val="24"/>
        </w:rPr>
        <w:t>____4. Two of the following:</w:t>
      </w:r>
    </w:p>
    <w:p w:rsidR="007E090C" w:rsidRPr="00246C7A" w:rsidRDefault="00246C7A" w:rsidP="00500E28">
      <w:pPr>
        <w:widowControl w:val="0"/>
        <w:spacing w:after="100"/>
        <w:ind w:firstLine="720"/>
        <w:rPr>
          <w:rFonts w:ascii="Times New Roman" w:eastAsia="Times" w:hAnsi="Times New Roman" w:cs="Times New Roman"/>
          <w:sz w:val="24"/>
          <w:szCs w:val="24"/>
        </w:rPr>
      </w:pPr>
      <w:r w:rsidRPr="00246C7A">
        <w:rPr>
          <w:rFonts w:ascii="Times New Roman" w:eastAsia="Times" w:hAnsi="Times New Roman" w:cs="Times New Roman"/>
          <w:sz w:val="24"/>
          <w:szCs w:val="24"/>
        </w:rPr>
        <w:t xml:space="preserve">_____ CRW/THE-355 </w:t>
      </w:r>
      <w:r w:rsidR="00500E28" w:rsidRPr="00246C7A">
        <w:rPr>
          <w:rFonts w:ascii="Times New Roman" w:eastAsia="Times" w:hAnsi="Times New Roman" w:cs="Times New Roman"/>
          <w:sz w:val="24"/>
          <w:szCs w:val="24"/>
        </w:rPr>
        <w:t>Playwriting Workshop 2</w:t>
      </w:r>
    </w:p>
    <w:p w:rsidR="007E090C" w:rsidRPr="00246C7A" w:rsidRDefault="00246C7A">
      <w:pPr>
        <w:widowControl w:val="0"/>
        <w:spacing w:after="100"/>
        <w:ind w:firstLine="720"/>
        <w:rPr>
          <w:rFonts w:ascii="Times New Roman" w:eastAsia="Times" w:hAnsi="Times New Roman" w:cs="Times New Roman"/>
          <w:sz w:val="24"/>
          <w:szCs w:val="24"/>
        </w:rPr>
      </w:pPr>
      <w:r w:rsidRPr="00246C7A">
        <w:rPr>
          <w:rFonts w:ascii="Times New Roman" w:eastAsia="Times" w:hAnsi="Times New Roman" w:cs="Times New Roman"/>
          <w:sz w:val="24"/>
          <w:szCs w:val="24"/>
        </w:rPr>
        <w:t xml:space="preserve">_____ CRW-380 Poetry Workshop 2 </w:t>
      </w:r>
    </w:p>
    <w:p w:rsidR="007E090C" w:rsidRPr="00246C7A" w:rsidRDefault="00246C7A">
      <w:pPr>
        <w:widowControl w:val="0"/>
        <w:spacing w:after="100"/>
        <w:ind w:firstLine="720"/>
        <w:rPr>
          <w:rFonts w:ascii="Times New Roman" w:eastAsia="Times" w:hAnsi="Times New Roman" w:cs="Times New Roman"/>
          <w:sz w:val="24"/>
          <w:szCs w:val="24"/>
        </w:rPr>
      </w:pPr>
      <w:r w:rsidRPr="00246C7A">
        <w:rPr>
          <w:rFonts w:ascii="Times New Roman" w:eastAsia="Times" w:hAnsi="Times New Roman" w:cs="Times New Roman"/>
          <w:sz w:val="24"/>
          <w:szCs w:val="24"/>
        </w:rPr>
        <w:t xml:space="preserve">_____ CRW-390 Fiction Workshop 2 </w:t>
      </w:r>
    </w:p>
    <w:p w:rsidR="007E090C" w:rsidRPr="00246C7A" w:rsidRDefault="00246C7A">
      <w:pPr>
        <w:widowControl w:val="0"/>
        <w:spacing w:after="100"/>
        <w:ind w:firstLine="720"/>
        <w:rPr>
          <w:rFonts w:ascii="Times New Roman" w:eastAsia="Times" w:hAnsi="Times New Roman" w:cs="Times New Roman"/>
          <w:sz w:val="24"/>
          <w:szCs w:val="24"/>
        </w:rPr>
      </w:pPr>
      <w:r w:rsidRPr="00246C7A">
        <w:rPr>
          <w:rFonts w:ascii="Times New Roman" w:eastAsia="Times" w:hAnsi="Times New Roman" w:cs="Times New Roman"/>
          <w:sz w:val="24"/>
          <w:szCs w:val="24"/>
        </w:rPr>
        <w:t xml:space="preserve">_____ CRW-484 Advanced Topics in Creative Writing </w:t>
      </w:r>
    </w:p>
    <w:p w:rsidR="00500E28" w:rsidRPr="00246C7A" w:rsidRDefault="00500E28">
      <w:pPr>
        <w:widowControl w:val="0"/>
        <w:spacing w:after="100"/>
        <w:ind w:firstLine="720"/>
        <w:rPr>
          <w:rFonts w:ascii="Times New Roman" w:eastAsia="Times" w:hAnsi="Times New Roman" w:cs="Times New Roman"/>
          <w:sz w:val="24"/>
          <w:szCs w:val="24"/>
        </w:rPr>
      </w:pPr>
      <w:r w:rsidRPr="00246C7A">
        <w:rPr>
          <w:rFonts w:ascii="Times New Roman" w:eastAsia="Times" w:hAnsi="Times New Roman" w:cs="Times New Roman"/>
          <w:sz w:val="24"/>
          <w:szCs w:val="24"/>
        </w:rPr>
        <w:t xml:space="preserve">_____ CRW/ THE-455 Playwriting Workshop 3 </w:t>
      </w:r>
    </w:p>
    <w:p w:rsidR="007E090C" w:rsidRPr="00246C7A" w:rsidRDefault="00246C7A">
      <w:pPr>
        <w:widowControl w:val="0"/>
        <w:spacing w:after="100"/>
        <w:ind w:firstLine="720"/>
        <w:rPr>
          <w:rFonts w:ascii="Times New Roman" w:eastAsia="Times" w:hAnsi="Times New Roman" w:cs="Times New Roman"/>
          <w:sz w:val="24"/>
          <w:szCs w:val="24"/>
        </w:rPr>
      </w:pPr>
      <w:r w:rsidRPr="00246C7A">
        <w:rPr>
          <w:rFonts w:ascii="Times New Roman" w:eastAsia="Times" w:hAnsi="Times New Roman" w:cs="Times New Roman"/>
          <w:sz w:val="24"/>
          <w:szCs w:val="24"/>
        </w:rPr>
        <w:t xml:space="preserve">_____ CRW-480 Poetry Workshop 3 </w:t>
      </w:r>
    </w:p>
    <w:p w:rsidR="007E090C" w:rsidRPr="00246C7A" w:rsidRDefault="00246C7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 New Roman" w:eastAsia="Times" w:hAnsi="Times New Roman" w:cs="Times New Roman"/>
          <w:sz w:val="24"/>
          <w:szCs w:val="24"/>
        </w:rPr>
      </w:pPr>
      <w:r w:rsidRPr="00246C7A">
        <w:rPr>
          <w:rFonts w:ascii="Times New Roman" w:eastAsia="Times" w:hAnsi="Times New Roman" w:cs="Times New Roman"/>
          <w:sz w:val="24"/>
          <w:szCs w:val="24"/>
        </w:rPr>
        <w:t>_____ CRW-490 Fiction Workshop 3</w:t>
      </w:r>
    </w:p>
    <w:p w:rsidR="007E090C" w:rsidRPr="00246C7A" w:rsidRDefault="00246C7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246C7A">
        <w:rPr>
          <w:rFonts w:ascii="Times New Roman" w:eastAsia="Times" w:hAnsi="Times New Roman" w:cs="Times New Roman"/>
          <w:b/>
          <w:sz w:val="24"/>
          <w:szCs w:val="24"/>
        </w:rPr>
        <w:t>____5</w:t>
      </w:r>
      <w:r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>. Two courses in English (ENG-___) one of which must be ENG-28</w:t>
      </w:r>
      <w:r w:rsidRPr="00246C7A">
        <w:rPr>
          <w:rFonts w:ascii="Times New Roman" w:eastAsia="Times" w:hAnsi="Times New Roman" w:cs="Times New Roman"/>
          <w:b/>
          <w:sz w:val="24"/>
          <w:szCs w:val="24"/>
        </w:rPr>
        <w:t>1</w:t>
      </w:r>
      <w:r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 or above </w:t>
      </w:r>
    </w:p>
    <w:p w:rsidR="007E090C" w:rsidRPr="00246C7A" w:rsidRDefault="00246C7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>___</w:t>
      </w:r>
      <w:r w:rsidRPr="00246C7A">
        <w:rPr>
          <w:rFonts w:ascii="Times New Roman" w:eastAsia="Times" w:hAnsi="Times New Roman" w:cs="Times New Roman"/>
          <w:sz w:val="24"/>
          <w:szCs w:val="24"/>
        </w:rPr>
        <w:t>__</w:t>
      </w:r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ENG______ _____ </w:t>
      </w:r>
      <w:proofErr w:type="spellStart"/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>ENG</w:t>
      </w:r>
      <w:proofErr w:type="spellEnd"/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>_____</w:t>
      </w:r>
      <w:proofErr w:type="gramStart"/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>_ .</w:t>
      </w:r>
      <w:proofErr w:type="gramEnd"/>
    </w:p>
    <w:p w:rsidR="007E090C" w:rsidRPr="00246C7A" w:rsidRDefault="00246C7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246C7A">
        <w:rPr>
          <w:rFonts w:ascii="Times New Roman" w:eastAsia="Times" w:hAnsi="Times New Roman" w:cs="Times New Roman"/>
          <w:b/>
          <w:sz w:val="24"/>
          <w:szCs w:val="24"/>
        </w:rPr>
        <w:t>____</w:t>
      </w:r>
      <w:r w:rsidRPr="00246C7A">
        <w:rPr>
          <w:rFonts w:ascii="Times New Roman" w:eastAsia="Times" w:hAnsi="Times New Roman" w:cs="Times New Roman"/>
          <w:b/>
          <w:color w:val="000000"/>
          <w:sz w:val="24"/>
          <w:szCs w:val="24"/>
        </w:rPr>
        <w:t>6. One of the following:</w:t>
      </w:r>
    </w:p>
    <w:p w:rsidR="007E090C" w:rsidRPr="00246C7A" w:rsidRDefault="00246C7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_____ </w:t>
      </w:r>
      <w:proofErr w:type="gramStart"/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>One</w:t>
      </w:r>
      <w:proofErr w:type="gramEnd"/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elective from Creative Writing (CRW-___) </w:t>
      </w:r>
    </w:p>
    <w:p w:rsidR="007E090C" w:rsidRPr="00246C7A" w:rsidRDefault="00246C7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_____ </w:t>
      </w:r>
      <w:proofErr w:type="gramStart"/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>One</w:t>
      </w:r>
      <w:proofErr w:type="gramEnd"/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elective from English (ENG-___) </w:t>
      </w:r>
    </w:p>
    <w:p w:rsidR="007E090C" w:rsidRPr="00246C7A" w:rsidRDefault="00246C7A" w:rsidP="00500E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246C7A">
        <w:rPr>
          <w:rFonts w:ascii="Times New Roman" w:eastAsia="Times" w:hAnsi="Times New Roman" w:cs="Times New Roman"/>
          <w:sz w:val="24"/>
          <w:szCs w:val="24"/>
        </w:rPr>
        <w:t>_____</w:t>
      </w:r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>Two terms of CRW-</w:t>
      </w:r>
      <w:r w:rsidRPr="00246C7A">
        <w:rPr>
          <w:rFonts w:ascii="Times New Roman" w:eastAsia="Times" w:hAnsi="Times New Roman" w:cs="Times New Roman"/>
          <w:sz w:val="24"/>
          <w:szCs w:val="24"/>
        </w:rPr>
        <w:t>112</w:t>
      </w:r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Advanced Literary Magazine Editing</w:t>
      </w:r>
    </w:p>
    <w:p w:rsidR="007E090C" w:rsidRPr="00246C7A" w:rsidRDefault="00246C7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_____ RHE-255 </w:t>
      </w:r>
      <w:proofErr w:type="gramStart"/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>The</w:t>
      </w:r>
      <w:proofErr w:type="gramEnd"/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Essay </w:t>
      </w:r>
    </w:p>
    <w:p w:rsidR="007E090C" w:rsidRPr="00246C7A" w:rsidRDefault="00246C7A" w:rsidP="00500E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 New Roman" w:eastAsia="Times" w:hAnsi="Times New Roman" w:cs="Times New Roman"/>
          <w:sz w:val="24"/>
          <w:szCs w:val="24"/>
        </w:rPr>
      </w:pPr>
      <w:r w:rsidRPr="00246C7A">
        <w:rPr>
          <w:rFonts w:ascii="Times New Roman" w:eastAsia="Times" w:hAnsi="Times New Roman" w:cs="Times New Roman"/>
          <w:sz w:val="24"/>
          <w:szCs w:val="24"/>
        </w:rPr>
        <w:t>_____ RHE-257 Environmental Rhetoric</w:t>
      </w:r>
    </w:p>
    <w:p w:rsidR="007E090C" w:rsidRPr="00246C7A" w:rsidRDefault="00246C7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>_____ RHE-</w:t>
      </w:r>
      <w:r w:rsidRPr="00246C7A">
        <w:rPr>
          <w:rFonts w:ascii="Times New Roman" w:eastAsia="Times" w:hAnsi="Times New Roman" w:cs="Times New Roman"/>
          <w:sz w:val="24"/>
          <w:szCs w:val="24"/>
        </w:rPr>
        <w:t>3</w:t>
      </w:r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>77 Cultural Studies</w:t>
      </w:r>
    </w:p>
    <w:p w:rsidR="009454BD" w:rsidRPr="00246C7A" w:rsidRDefault="00246C7A" w:rsidP="00945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 New Roman" w:eastAsia="Times" w:hAnsi="Times New Roman" w:cs="Times New Roman"/>
          <w:sz w:val="24"/>
          <w:szCs w:val="24"/>
        </w:rPr>
      </w:pPr>
      <w:r w:rsidRPr="00246C7A">
        <w:rPr>
          <w:rFonts w:ascii="Times New Roman" w:eastAsia="Times" w:hAnsi="Times New Roman" w:cs="Times New Roman"/>
          <w:color w:val="000000"/>
          <w:sz w:val="24"/>
          <w:szCs w:val="24"/>
        </w:rPr>
        <w:t>_</w:t>
      </w:r>
      <w:r w:rsidRPr="00246C7A">
        <w:rPr>
          <w:rFonts w:ascii="Times New Roman" w:eastAsia="Times" w:hAnsi="Times New Roman" w:cs="Times New Roman"/>
          <w:sz w:val="24"/>
          <w:szCs w:val="24"/>
        </w:rPr>
        <w:t>____</w:t>
      </w:r>
      <w:r w:rsidR="00500E28" w:rsidRPr="00246C7A">
        <w:rPr>
          <w:rFonts w:ascii="Times New Roman" w:eastAsia="Times" w:hAnsi="Times New Roman" w:cs="Times New Roman"/>
          <w:b/>
          <w:bCs/>
          <w:sz w:val="24"/>
          <w:szCs w:val="24"/>
        </w:rPr>
        <w:t xml:space="preserve">7. </w:t>
      </w:r>
      <w:r w:rsidRPr="00246C7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CRW-</w:t>
      </w:r>
      <w:r w:rsidRPr="00246C7A">
        <w:rPr>
          <w:rFonts w:ascii="Times New Roman" w:eastAsia="Times" w:hAnsi="Times New Roman" w:cs="Times New Roman"/>
          <w:b/>
          <w:bCs/>
          <w:sz w:val="24"/>
          <w:szCs w:val="24"/>
        </w:rPr>
        <w:t>492</w:t>
      </w:r>
      <w:r w:rsidRPr="00246C7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 xml:space="preserve"> Manuscript Workshop</w:t>
      </w:r>
    </w:p>
    <w:p w:rsidR="007E090C" w:rsidRPr="00246C7A" w:rsidRDefault="009454BD" w:rsidP="00945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 New Roman" w:eastAsia="Times" w:hAnsi="Times New Roman" w:cs="Times New Roman"/>
          <w:sz w:val="24"/>
          <w:szCs w:val="24"/>
        </w:rPr>
      </w:pPr>
      <w:r w:rsidRPr="00246C7A">
        <w:rPr>
          <w:rFonts w:ascii="Times New Roman" w:eastAsia="Times" w:hAnsi="Times New Roman" w:cs="Times New Roman"/>
          <w:sz w:val="24"/>
          <w:szCs w:val="24"/>
        </w:rPr>
        <w:t>_____</w:t>
      </w:r>
      <w:r w:rsidRPr="00246C7A">
        <w:rPr>
          <w:rFonts w:ascii="Times New Roman" w:eastAsia="Times" w:hAnsi="Times New Roman" w:cs="Times New Roman"/>
          <w:b/>
          <w:bCs/>
          <w:sz w:val="24"/>
          <w:szCs w:val="24"/>
        </w:rPr>
        <w:t xml:space="preserve">8. Senior Reading: </w:t>
      </w:r>
      <w:r w:rsidRPr="00246C7A">
        <w:rPr>
          <w:rFonts w:ascii="Times New Roman" w:eastAsia="Times" w:hAnsi="Times New Roman" w:cs="Times New Roman"/>
          <w:sz w:val="24"/>
          <w:szCs w:val="24"/>
        </w:rPr>
        <w:t>a public reading from the manuscript produced in CRW-492</w:t>
      </w:r>
      <w:r w:rsidR="00246C7A" w:rsidRPr="00246C7A">
        <w:rPr>
          <w:rFonts w:ascii="Times New Roman" w:hAnsi="Times New Roman" w:cs="Times New Roman"/>
        </w:rPr>
        <w:br w:type="page"/>
      </w:r>
    </w:p>
    <w:sectPr w:rsidR="007E090C" w:rsidRPr="00246C7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90C"/>
    <w:rsid w:val="00246C7A"/>
    <w:rsid w:val="00500E28"/>
    <w:rsid w:val="007E090C"/>
    <w:rsid w:val="009454BD"/>
    <w:rsid w:val="00A3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82E535-A8C0-4198-86DB-A857D3A26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16E1F191.dotm</Template>
  <TotalTime>1</TotalTime>
  <Pages>2</Pages>
  <Words>184</Words>
  <Characters>933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Meira Kensky</dc:creator>
  <cp:lastModifiedBy>Coe College</cp:lastModifiedBy>
  <cp:revision>2</cp:revision>
  <dcterms:created xsi:type="dcterms:W3CDTF">2021-03-10T15:03:00Z</dcterms:created>
  <dcterms:modified xsi:type="dcterms:W3CDTF">2021-03-10T15:03:00Z</dcterms:modified>
</cp:coreProperties>
</file>